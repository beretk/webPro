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D83" w:rsidRPr="003D4F44" w:rsidRDefault="00FD1D83" w:rsidP="00FD1D83">
      <w:pPr>
        <w:pStyle w:val="a9"/>
        <w:wordWrap/>
        <w:snapToGrid w:val="0"/>
        <w:spacing w:line="312" w:lineRule="auto"/>
        <w:jc w:val="center"/>
        <w:rPr>
          <w:rFonts w:ascii="바탕" w:eastAsia="바탕" w:hAnsi="Times New Roman"/>
          <w:szCs w:val="20"/>
        </w:rPr>
      </w:pPr>
      <w:r>
        <w:rPr>
          <w:rFonts w:eastAsia="HY헤드라인M"/>
          <w:b/>
          <w:sz w:val="48"/>
        </w:rPr>
        <w:t>입사지원서</w:t>
      </w:r>
      <w:r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>
        <w:rPr>
          <w:rFonts w:ascii="굴림체" w:eastAsia="굴림체" w:hAnsi="굴림체" w:cs="바탕 옛한글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FD1D83" w:rsidP="00FD1D83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 xml:space="preserve"> </w:t>
      </w:r>
      <w:r w:rsidR="00124BEF">
        <w:rPr>
          <w:rFonts w:hint="eastAsia"/>
          <w:b/>
        </w:rPr>
        <w:t>[지</w:t>
      </w:r>
      <w:r w:rsidR="00124BEF"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="00124BEF"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EC6F80" w:rsidRPr="007260AD" w:rsidTr="009819D4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535F64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9819D4" w:rsidRPr="007260AD" w:rsidTr="009819D4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819D4" w:rsidRPr="007260AD" w:rsidRDefault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480C4D" w:rsidRPr="00D02A00" w:rsidRDefault="009819D4" w:rsidP="00414358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D02A00">
              <w:rPr>
                <w:rFonts w:ascii="굴림체" w:eastAsia="굴림체" w:hAnsi="굴림체" w:cs="바탕 옛한글" w:hint="eastAsia"/>
                <w:color w:val="FF0000"/>
                <w:szCs w:val="20"/>
                <w:u w:val="single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. 보훈대상자는 종류 동반 기재.</w:t>
            </w:r>
            <w:r w:rsidR="00414358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동반 기재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)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9819D4" w:rsidRPr="007260AD" w:rsidRDefault="009819D4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243934" w:rsidRPr="007260AD" w:rsidTr="009819D4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7260AD" w:rsidRDefault="00243934" w:rsidP="00C569B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2023.</w:t>
            </w:r>
            <w:r w:rsidR="00BF7EC1">
              <w:rPr>
                <w:rFonts w:cs="바탕 옛한글"/>
                <w:b/>
                <w:szCs w:val="20"/>
              </w:rPr>
              <w:t>06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C569B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C569BC"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2E751B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  <w:r w:rsidR="002E751B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[이젠아카데미 신촌지점]</w:t>
            </w:r>
          </w:p>
        </w:tc>
      </w:tr>
      <w:tr w:rsidR="00243934" w:rsidRPr="007260AD" w:rsidTr="009819D4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B44BCF" w:rsidRDefault="00243934" w:rsidP="009819D4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B44BCF" w:rsidRDefault="00243934" w:rsidP="009819D4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243934" w:rsidRDefault="00243934" w:rsidP="00243934">
      <w:pPr>
        <w:rPr>
          <w:b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사용 가능 기술 요약 </w:t>
      </w:r>
      <w:r>
        <w:rPr>
          <w:b/>
        </w:rPr>
        <w:t xml:space="preserve">: </w:t>
      </w:r>
      <w:hyperlink r:id="rId9" w:history="1">
        <w:r w:rsidRPr="00516416">
          <w:rPr>
            <w:rStyle w:val="a6"/>
            <w:b/>
          </w:rPr>
          <w:t>http</w:t>
        </w:r>
        <w:r w:rsidRPr="00516416">
          <w:rPr>
            <w:rStyle w:val="a6"/>
            <w:rFonts w:hint="eastAsia"/>
            <w:b/>
          </w:rPr>
          <w:t>s</w:t>
        </w:r>
        <w:r w:rsidRPr="00516416">
          <w:rPr>
            <w:rStyle w:val="a6"/>
            <w:b/>
          </w:rPr>
          <w:t>://github.com/</w:t>
        </w:r>
        <w:r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243934" w:rsidRPr="007260AD" w:rsidTr="009819D4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>
              <w:rPr>
                <w:rFonts w:cs="바탕 옛한글" w:hint="eastAsia"/>
                <w:szCs w:val="20"/>
              </w:rPr>
              <w:t>JSP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>
              <w:rPr>
                <w:rFonts w:cs="바탕 옛한글"/>
                <w:szCs w:val="20"/>
              </w:rPr>
              <w:t xml:space="preserve"> Spring Tool Suite, </w:t>
            </w:r>
            <w:r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>
              <w:rPr>
                <w:rFonts w:cs="바탕 옛한글" w:hint="eastAsia"/>
                <w:szCs w:val="20"/>
              </w:rPr>
              <w:t xml:space="preserve">D, </w:t>
            </w:r>
            <w:r>
              <w:rPr>
                <w:rFonts w:cs="바탕 옛한글"/>
                <w:szCs w:val="20"/>
              </w:rPr>
              <w:t xml:space="preserve">Visual Studio Code, </w:t>
            </w:r>
            <w:r>
              <w:rPr>
                <w:rFonts w:cs="바탕 옛한글" w:hint="eastAsia"/>
                <w:szCs w:val="20"/>
              </w:rPr>
              <w:t>Visual Studio</w:t>
            </w:r>
            <w:r>
              <w:rPr>
                <w:rFonts w:cs="바탕 옛한글"/>
                <w:szCs w:val="20"/>
              </w:rPr>
              <w:t>, IntelliJ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243934" w:rsidRDefault="00243934" w:rsidP="00243934">
      <w:pPr>
        <w:rPr>
          <w:b/>
        </w:rPr>
      </w:pPr>
      <w:r>
        <w:rPr>
          <w:rFonts w:hint="eastAsia"/>
          <w:b/>
        </w:rPr>
        <w:t xml:space="preserve"> </w:t>
      </w: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43934" w:rsidRPr="007260AD" w:rsidTr="009819D4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243934" w:rsidRPr="007260AD" w:rsidRDefault="00243934" w:rsidP="00446040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446040"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446040">
              <w:rPr>
                <w:rFonts w:cs="바탕 옛한글"/>
                <w:b/>
                <w:szCs w:val="20"/>
              </w:rPr>
              <w:t>17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446040"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3</w:t>
            </w:r>
            <w:r w:rsidR="00446040"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 개인 프로젝트 - 도서관</w:t>
            </w:r>
            <w:r w:rsidR="00D02A00">
              <w:rPr>
                <w:rFonts w:cs="바탕 옛한글" w:hint="eastAsia"/>
                <w:b/>
                <w:szCs w:val="20"/>
              </w:rPr>
              <w:t>통합</w:t>
            </w:r>
            <w:r>
              <w:rPr>
                <w:rFonts w:cs="바탕 옛한글" w:hint="eastAsia"/>
                <w:b/>
                <w:szCs w:val="20"/>
              </w:rPr>
              <w:t xml:space="preserve">관리시스템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 w:hint="eastAsia"/>
                <w:b/>
                <w:szCs w:val="20"/>
              </w:rPr>
              <w:t>이젠아카데미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  <w:tr w:rsidR="00243934" w:rsidRPr="007260AD" w:rsidTr="009819D4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243934" w:rsidRPr="00EC6F80" w:rsidRDefault="00243934" w:rsidP="004A7939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4A7939">
              <w:rPr>
                <w:rFonts w:cs="바탕 옛한글"/>
                <w:b/>
                <w:szCs w:val="20"/>
              </w:rPr>
              <w:t>11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4A7939">
              <w:rPr>
                <w:rFonts w:cs="바탕 옛한글"/>
                <w:b/>
                <w:szCs w:val="20"/>
              </w:rPr>
              <w:t>16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4A7939">
              <w:rPr>
                <w:rFonts w:cs="바탕 옛한글"/>
                <w:b/>
                <w:szCs w:val="20"/>
              </w:rPr>
              <w:t>12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 w:rsidR="004A7939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 w:rsidR="00D02A00">
              <w:rPr>
                <w:rFonts w:cs="바탕 옛한글" w:hint="eastAsia"/>
                <w:b/>
                <w:szCs w:val="20"/>
              </w:rPr>
              <w:t xml:space="preserve">도서관통합관리시스템 </w:t>
            </w:r>
            <w:r w:rsidR="00D02A00" w:rsidRPr="007260AD">
              <w:rPr>
                <w:rFonts w:cs="바탕 옛한글" w:hint="eastAsia"/>
                <w:b/>
                <w:szCs w:val="20"/>
              </w:rPr>
              <w:t>(</w:t>
            </w:r>
            <w:r w:rsidR="00D02A00">
              <w:rPr>
                <w:rFonts w:cs="바탕 옛한글" w:hint="eastAsia"/>
                <w:b/>
                <w:szCs w:val="20"/>
              </w:rPr>
              <w:t>이젠아카데미</w:t>
            </w:r>
            <w:r w:rsidR="00D02A00"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shd w:val="clear" w:color="auto" w:fill="FFFFFF"/>
          </w:tcPr>
          <w:p w:rsidR="00243934" w:rsidRPr="002205F6" w:rsidRDefault="00243934" w:rsidP="009819D4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프레임워크(S</w:t>
            </w:r>
            <w:r>
              <w:rPr>
                <w:rFonts w:cs="바탕 옛한글"/>
                <w:szCs w:val="20"/>
              </w:rPr>
              <w:t>pring),  MyBatis Framework</w:t>
            </w:r>
          </w:p>
          <w:p w:rsidR="00243934" w:rsidRPr="00F60D7C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243934" w:rsidRPr="00243934" w:rsidRDefault="00243934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BA2BA8" w:rsidRPr="00CE7736" w:rsidRDefault="00BA2BA8" w:rsidP="00BA2BA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BA2BA8" w:rsidRPr="007260AD" w:rsidTr="009819D4">
        <w:tc>
          <w:tcPr>
            <w:tcW w:w="3169" w:type="dxa"/>
            <w:shd w:val="clear" w:color="auto" w:fill="F2F2F2"/>
            <w:vAlign w:val="center"/>
          </w:tcPr>
          <w:p w:rsidR="00BA2BA8" w:rsidRPr="007260AD" w:rsidRDefault="00BA2BA8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BA2BA8" w:rsidRPr="007260AD" w:rsidRDefault="00BA2BA8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243934" w:rsidRDefault="00243934" w:rsidP="00B001A4">
      <w:pPr>
        <w:rPr>
          <w:b/>
        </w:rPr>
      </w:pPr>
    </w:p>
    <w:p w:rsidR="00B001A4" w:rsidRDefault="00B001A4" w:rsidP="00B001A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경력 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19.08 ~ 22.01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7C20A0" w:rsidRPr="00EF1009" w:rsidRDefault="007C20A0" w:rsidP="007C20A0">
      <w:pPr>
        <w:rPr>
          <w:rFonts w:cs="바탕 옛한글"/>
          <w:b/>
          <w:szCs w:val="20"/>
        </w:rPr>
      </w:pPr>
    </w:p>
    <w:p w:rsidR="007C20A0" w:rsidRPr="00EE669E" w:rsidRDefault="007C20A0" w:rsidP="007C20A0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7C20A0" w:rsidRPr="007260AD" w:rsidTr="009819D4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7C20A0" w:rsidRPr="007260AD" w:rsidTr="009819D4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7C20A0" w:rsidRPr="007C20A0" w:rsidRDefault="007C20A0" w:rsidP="00B001A4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365044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4F30C6" wp14:editId="190ECCB6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4F4" w:rsidRPr="002A3030" w:rsidRDefault="001414F4" w:rsidP="00365044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1414F4" w:rsidRPr="00BF35F0" w:rsidRDefault="001414F4" w:rsidP="003650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F30C6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.95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" strokecolor="red">
                <v:textbox>
                  <w:txbxContent>
                    <w:p w:rsidR="001414F4" w:rsidRPr="002A3030" w:rsidRDefault="001414F4" w:rsidP="00365044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1414F4" w:rsidRPr="00BF35F0" w:rsidRDefault="001414F4" w:rsidP="00365044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365044" w:rsidRDefault="00365044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E0513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E0513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E0513F">
              <w:rPr>
                <w:rFonts w:cs="바탕 옛한글"/>
                <w:szCs w:val="20"/>
              </w:rPr>
              <w:t>06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</w:t>
            </w:r>
            <w:r w:rsidR="00E0513F">
              <w:rPr>
                <w:rFonts w:cs="바탕 옛한글"/>
                <w:szCs w:val="20"/>
              </w:rPr>
              <w:t>6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E0513F">
              <w:rPr>
                <w:rFonts w:cs="바탕 옛한글"/>
                <w:szCs w:val="20"/>
              </w:rPr>
              <w:t>12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165EC2">
        <w:trPr>
          <w:trHeight w:val="441"/>
        </w:trPr>
        <w:tc>
          <w:tcPr>
            <w:tcW w:w="713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1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165EC2" w:rsidRPr="007A45DB" w:rsidTr="00165EC2">
        <w:trPr>
          <w:trHeight w:val="1808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65EC2" w:rsidRPr="007A45DB" w:rsidTr="00165EC2">
        <w:trPr>
          <w:trHeight w:val="1321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65EC2" w:rsidRPr="007A45DB" w:rsidTr="00165EC2">
        <w:trPr>
          <w:trHeight w:val="96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165EC2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65EC2" w:rsidRPr="007A45DB" w:rsidTr="00165EC2">
        <w:trPr>
          <w:trHeight w:val="1183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65EC2" w:rsidRPr="001949E4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165EC2" w:rsidRPr="007A45DB" w:rsidTr="00165EC2">
        <w:trPr>
          <w:trHeight w:val="64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165EC2" w:rsidRPr="007A45DB" w:rsidTr="00165EC2">
        <w:trPr>
          <w:trHeight w:val="1065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6C7A86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1차 </w:t>
            </w:r>
            <w:r w:rsidR="00165EC2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165EC2" w:rsidRPr="007A45DB" w:rsidTr="00165EC2">
        <w:trPr>
          <w:trHeight w:val="1167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165EC2" w:rsidRPr="007A45DB" w:rsidTr="00165EC2">
        <w:trPr>
          <w:trHeight w:val="399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807B8A" w:rsidRDefault="006C7A86" w:rsidP="00807B8A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2차</w:t>
            </w:r>
            <w:r w:rsidR="00807B8A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팀</w:t>
            </w:r>
          </w:p>
          <w:p w:rsidR="00165EC2" w:rsidRPr="003335E3" w:rsidRDefault="00165EC2" w:rsidP="00807B8A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6C2CEE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6C2CEE">
              <w:rPr>
                <w:rFonts w:cs="바탕 옛한글"/>
                <w:b/>
                <w:szCs w:val="20"/>
              </w:rPr>
              <w:t>10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6C2CEE">
              <w:rPr>
                <w:rFonts w:cs="바탕 옛한글"/>
                <w:b/>
                <w:szCs w:val="20"/>
              </w:rPr>
              <w:t>17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6C2CEE">
              <w:rPr>
                <w:rFonts w:cs="바탕 옛한글"/>
                <w:b/>
                <w:szCs w:val="20"/>
              </w:rPr>
              <w:t>10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6C2CEE">
              <w:rPr>
                <w:rFonts w:cs="바탕 옛한글"/>
                <w:b/>
                <w:szCs w:val="20"/>
              </w:rPr>
              <w:t>30</w:t>
            </w:r>
            <w:r w:rsidR="00FC4A7E">
              <w:rPr>
                <w:rFonts w:cs="바탕 옛한글"/>
                <w:b/>
                <w:szCs w:val="20"/>
              </w:rPr>
              <w:t xml:space="preserve"> (2</w:t>
            </w:r>
            <w:r w:rsidR="00FC4A7E">
              <w:rPr>
                <w:rFonts w:cs="바탕 옛한글" w:hint="eastAsia"/>
                <w:b/>
                <w:szCs w:val="20"/>
              </w:rPr>
              <w:t>주)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</w:t>
            </w:r>
            <w:r w:rsidR="001B4834">
              <w:rPr>
                <w:rFonts w:cs="바탕 옛한글" w:hint="eastAsia"/>
                <w:b/>
                <w:szCs w:val="20"/>
              </w:rPr>
              <w:t>(신촌지점)</w:t>
            </w:r>
            <w:r w:rsidR="00C506CA">
              <w:rPr>
                <w:rFonts w:cs="바탕 옛한글" w:hint="eastAsia"/>
                <w:b/>
                <w:szCs w:val="20"/>
              </w:rPr>
              <w:t xml:space="preserve">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B1642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1B483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CA3">
              <w:rPr>
                <w:rFonts w:cs="바탕 옛한글"/>
                <w:b/>
                <w:szCs w:val="20"/>
              </w:rPr>
              <w:t>11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CA3">
              <w:rPr>
                <w:rFonts w:cs="바탕 옛한글"/>
                <w:b/>
                <w:szCs w:val="20"/>
              </w:rPr>
              <w:t>16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CA3">
              <w:rPr>
                <w:rFonts w:cs="바탕 옛한글"/>
                <w:b/>
                <w:szCs w:val="20"/>
              </w:rPr>
              <w:t>12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CA3">
              <w:rPr>
                <w:rFonts w:cs="바탕 옛한글"/>
                <w:b/>
                <w:szCs w:val="20"/>
              </w:rPr>
              <w:t>01</w:t>
            </w:r>
            <w:r w:rsidR="00E04B72">
              <w:rPr>
                <w:rFonts w:cs="바탕 옛한글"/>
                <w:b/>
                <w:szCs w:val="20"/>
              </w:rPr>
              <w:t xml:space="preserve"> (2</w:t>
            </w:r>
            <w:r w:rsidR="00E04B72">
              <w:rPr>
                <w:rFonts w:cs="바탕 옛한글" w:hint="eastAsia"/>
                <w:b/>
                <w:szCs w:val="20"/>
              </w:rPr>
              <w:t>주)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1B4834">
              <w:rPr>
                <w:rFonts w:cs="바탕 옛한글" w:hint="eastAsia"/>
                <w:b/>
                <w:szCs w:val="20"/>
              </w:rPr>
              <w:t xml:space="preserve">이젠 </w:t>
            </w:r>
            <w:r w:rsidR="000F7A34">
              <w:rPr>
                <w:rFonts w:cs="바탕 옛한글" w:hint="eastAsia"/>
                <w:b/>
                <w:szCs w:val="20"/>
              </w:rPr>
              <w:t>아카데미</w:t>
            </w:r>
            <w:r w:rsidR="001B4834">
              <w:rPr>
                <w:rFonts w:cs="바탕 옛한글" w:hint="eastAsia"/>
                <w:b/>
                <w:szCs w:val="20"/>
              </w:rPr>
              <w:t xml:space="preserve">(신촌지점) </w:t>
            </w:r>
            <w:bookmarkStart w:id="0" w:name="_GoBack"/>
            <w:bookmarkEnd w:id="0"/>
            <w:r w:rsidR="000F7A34">
              <w:rPr>
                <w:rFonts w:cs="바탕 옛한글" w:hint="eastAsia"/>
                <w:b/>
                <w:szCs w:val="20"/>
              </w:rPr>
              <w:t>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F5206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DE4A0B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</w:t>
            </w:r>
            <w:r w:rsidR="00DE4A0B">
              <w:t>10</w:t>
            </w:r>
            <w:r w:rsidRPr="009F481D">
              <w:rPr>
                <w:rFonts w:hint="eastAsia"/>
              </w:rPr>
              <w:t>.</w:t>
            </w:r>
            <w:r w:rsidR="00DE4A0B">
              <w:t>17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</w:t>
            </w:r>
            <w:r w:rsidR="00DE4A0B">
              <w:t>10</w:t>
            </w:r>
            <w:r>
              <w:rPr>
                <w:rFonts w:hint="eastAsia"/>
              </w:rPr>
              <w:t>.</w:t>
            </w:r>
            <w:r w:rsidR="00DE4A0B">
              <w:t>30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14F4" w:rsidRPr="00DF6EEB" w:rsidRDefault="001414F4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1414F4" w:rsidRPr="00DF6EEB" w:rsidRDefault="001414F4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B26CFD" w:rsidRDefault="001414F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1414F4" w:rsidRPr="00B26CFD" w:rsidRDefault="001414F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Default="001414F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1414F4" w:rsidRDefault="001414F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B26CFD" w:rsidRDefault="001414F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1414F4" w:rsidRPr="00B26CFD" w:rsidRDefault="001414F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B26CFD" w:rsidRDefault="001414F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1414F4" w:rsidRPr="00B26CFD" w:rsidRDefault="001414F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Default="001414F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1414F4" w:rsidRDefault="001414F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Default="001414F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1414F4" w:rsidRDefault="001414F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B26CFD" w:rsidRDefault="001414F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1414F4" w:rsidRPr="00B26CFD" w:rsidRDefault="001414F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B26CFD" w:rsidRDefault="001414F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1414F4" w:rsidRPr="00B26CFD" w:rsidRDefault="001414F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Default="001414F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1414F4" w:rsidRDefault="001414F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B26CFD" w:rsidRDefault="001414F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1414F4" w:rsidRPr="00B26CFD" w:rsidRDefault="001414F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Default="001414F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1414F4" w:rsidRDefault="001414F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414F4" w:rsidRPr="00DF6EEB" w:rsidRDefault="001414F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1414F4" w:rsidRPr="00DF6EEB" w:rsidRDefault="001414F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1414F4" w:rsidRDefault="001414F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1414F4" w:rsidRDefault="001414F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1414F4" w:rsidRDefault="001414F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1414F4" w:rsidRDefault="001414F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1414F4" w:rsidRDefault="001414F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1414F4" w:rsidRDefault="001414F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1414F4" w:rsidRDefault="001414F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1414F4" w:rsidRDefault="001414F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1414F4" w:rsidRDefault="001414F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1414F4" w:rsidRDefault="001414F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414F4" w:rsidRDefault="001414F4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1414F4" w:rsidRDefault="001414F4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4C06D9" w:rsidP="00A749F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3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4C06D9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 w:rsidR="004C06D9">
              <w:t>11</w:t>
            </w:r>
            <w:r w:rsidRPr="009F481D">
              <w:rPr>
                <w:rFonts w:hint="eastAsia"/>
              </w:rPr>
              <w:t>.</w:t>
            </w:r>
            <w:r w:rsidR="004C06D9">
              <w:t>16</w:t>
            </w:r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</w:t>
            </w:r>
            <w:r w:rsidR="004C06D9">
              <w:t>12</w:t>
            </w:r>
            <w:r>
              <w:rPr>
                <w:rFonts w:hint="eastAsia"/>
              </w:rPr>
              <w:t>.</w:t>
            </w:r>
            <w:r w:rsidR="004C06D9">
              <w:t>01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A55558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14F4" w:rsidRPr="00CE7334" w:rsidRDefault="001414F4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1414F4" w:rsidRPr="00111EE8" w:rsidRDefault="001414F4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1414F4" w:rsidRPr="00CE7334" w:rsidRDefault="001414F4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1414F4" w:rsidRPr="00111EE8" w:rsidRDefault="001414F4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</w:t>
      </w:r>
      <w:r w:rsidR="00E14478">
        <w:rPr>
          <w:rFonts w:hAnsi="굴림" w:cs="Arial"/>
          <w:b/>
          <w:bCs/>
        </w:rPr>
        <w:t>12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B1CB1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1414F4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</w:t>
      </w:r>
    </w:p>
    <w:sectPr w:rsidR="001414F4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558" w:rsidRDefault="00A55558" w:rsidP="00507B30">
      <w:r>
        <w:separator/>
      </w:r>
    </w:p>
  </w:endnote>
  <w:endnote w:type="continuationSeparator" w:id="0">
    <w:p w:rsidR="00A55558" w:rsidRDefault="00A55558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558" w:rsidRDefault="00A55558" w:rsidP="00507B30">
      <w:r>
        <w:separator/>
      </w:r>
    </w:p>
  </w:footnote>
  <w:footnote w:type="continuationSeparator" w:id="0">
    <w:p w:rsidR="00A55558" w:rsidRDefault="00A55558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54E6E"/>
    <w:rsid w:val="00065937"/>
    <w:rsid w:val="00075E8E"/>
    <w:rsid w:val="00085201"/>
    <w:rsid w:val="000870D0"/>
    <w:rsid w:val="00095EA0"/>
    <w:rsid w:val="000A575D"/>
    <w:rsid w:val="000C2ABD"/>
    <w:rsid w:val="000C44FF"/>
    <w:rsid w:val="000D128D"/>
    <w:rsid w:val="000D5F1B"/>
    <w:rsid w:val="000E083D"/>
    <w:rsid w:val="000E5972"/>
    <w:rsid w:val="000F7A34"/>
    <w:rsid w:val="00102F45"/>
    <w:rsid w:val="00113C64"/>
    <w:rsid w:val="001149DB"/>
    <w:rsid w:val="00116040"/>
    <w:rsid w:val="00121E13"/>
    <w:rsid w:val="00122733"/>
    <w:rsid w:val="00124BEF"/>
    <w:rsid w:val="00132B93"/>
    <w:rsid w:val="001414F4"/>
    <w:rsid w:val="00165EC2"/>
    <w:rsid w:val="00175B15"/>
    <w:rsid w:val="00183B08"/>
    <w:rsid w:val="00194938"/>
    <w:rsid w:val="001A1B23"/>
    <w:rsid w:val="001B4834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43934"/>
    <w:rsid w:val="00253136"/>
    <w:rsid w:val="00255B5F"/>
    <w:rsid w:val="0026065B"/>
    <w:rsid w:val="00260844"/>
    <w:rsid w:val="002650B9"/>
    <w:rsid w:val="00265277"/>
    <w:rsid w:val="002900FC"/>
    <w:rsid w:val="002A20DC"/>
    <w:rsid w:val="002A2DFC"/>
    <w:rsid w:val="002A6F1F"/>
    <w:rsid w:val="002B027F"/>
    <w:rsid w:val="002B0FB2"/>
    <w:rsid w:val="002B762A"/>
    <w:rsid w:val="002C0078"/>
    <w:rsid w:val="002C21ED"/>
    <w:rsid w:val="002C2545"/>
    <w:rsid w:val="002D0C74"/>
    <w:rsid w:val="002D27F3"/>
    <w:rsid w:val="002E0E55"/>
    <w:rsid w:val="002E102B"/>
    <w:rsid w:val="002E751B"/>
    <w:rsid w:val="002F0BDC"/>
    <w:rsid w:val="002F5703"/>
    <w:rsid w:val="0030203C"/>
    <w:rsid w:val="00302DF7"/>
    <w:rsid w:val="00303084"/>
    <w:rsid w:val="00303354"/>
    <w:rsid w:val="003037B5"/>
    <w:rsid w:val="00321946"/>
    <w:rsid w:val="003335E3"/>
    <w:rsid w:val="003528B3"/>
    <w:rsid w:val="003531BB"/>
    <w:rsid w:val="00354DC7"/>
    <w:rsid w:val="00365044"/>
    <w:rsid w:val="00365ED6"/>
    <w:rsid w:val="00375363"/>
    <w:rsid w:val="00380E18"/>
    <w:rsid w:val="003930BC"/>
    <w:rsid w:val="003C7E1D"/>
    <w:rsid w:val="003E0004"/>
    <w:rsid w:val="003E15F9"/>
    <w:rsid w:val="003E53D1"/>
    <w:rsid w:val="003F2A86"/>
    <w:rsid w:val="003F7839"/>
    <w:rsid w:val="00411FEA"/>
    <w:rsid w:val="00414358"/>
    <w:rsid w:val="00431995"/>
    <w:rsid w:val="00446040"/>
    <w:rsid w:val="004503A9"/>
    <w:rsid w:val="004517F7"/>
    <w:rsid w:val="00454A18"/>
    <w:rsid w:val="00455E2C"/>
    <w:rsid w:val="00465ABF"/>
    <w:rsid w:val="00471A89"/>
    <w:rsid w:val="00480C4D"/>
    <w:rsid w:val="00481C2F"/>
    <w:rsid w:val="004A279B"/>
    <w:rsid w:val="004A59F9"/>
    <w:rsid w:val="004A7939"/>
    <w:rsid w:val="004C06D9"/>
    <w:rsid w:val="004C2009"/>
    <w:rsid w:val="00507B30"/>
    <w:rsid w:val="00507CD3"/>
    <w:rsid w:val="00516416"/>
    <w:rsid w:val="00530EC4"/>
    <w:rsid w:val="0053481C"/>
    <w:rsid w:val="00535F64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5F93"/>
    <w:rsid w:val="006C0E7F"/>
    <w:rsid w:val="006C2CEE"/>
    <w:rsid w:val="006C7A86"/>
    <w:rsid w:val="006D364A"/>
    <w:rsid w:val="006D3A1B"/>
    <w:rsid w:val="006F7FEF"/>
    <w:rsid w:val="00711AF3"/>
    <w:rsid w:val="007206C4"/>
    <w:rsid w:val="00723D1C"/>
    <w:rsid w:val="007260AD"/>
    <w:rsid w:val="00727410"/>
    <w:rsid w:val="00743D1E"/>
    <w:rsid w:val="0075499A"/>
    <w:rsid w:val="00765F10"/>
    <w:rsid w:val="00767961"/>
    <w:rsid w:val="00777E75"/>
    <w:rsid w:val="0079086E"/>
    <w:rsid w:val="0079412E"/>
    <w:rsid w:val="00796049"/>
    <w:rsid w:val="007A674C"/>
    <w:rsid w:val="007B4C17"/>
    <w:rsid w:val="007B58B3"/>
    <w:rsid w:val="007C20A0"/>
    <w:rsid w:val="00807B8A"/>
    <w:rsid w:val="00816A4D"/>
    <w:rsid w:val="00835BDC"/>
    <w:rsid w:val="00853569"/>
    <w:rsid w:val="00857CAF"/>
    <w:rsid w:val="0086357C"/>
    <w:rsid w:val="00864153"/>
    <w:rsid w:val="008860C5"/>
    <w:rsid w:val="00892BA3"/>
    <w:rsid w:val="008969E8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19D4"/>
    <w:rsid w:val="00987140"/>
    <w:rsid w:val="00991CDD"/>
    <w:rsid w:val="00994441"/>
    <w:rsid w:val="009A3DFD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10CA3"/>
    <w:rsid w:val="00A349DB"/>
    <w:rsid w:val="00A36108"/>
    <w:rsid w:val="00A50C6A"/>
    <w:rsid w:val="00A55558"/>
    <w:rsid w:val="00A56534"/>
    <w:rsid w:val="00A70918"/>
    <w:rsid w:val="00A71E2B"/>
    <w:rsid w:val="00A72262"/>
    <w:rsid w:val="00A749F3"/>
    <w:rsid w:val="00A819F3"/>
    <w:rsid w:val="00A917B7"/>
    <w:rsid w:val="00AB3A37"/>
    <w:rsid w:val="00AC7522"/>
    <w:rsid w:val="00AF464A"/>
    <w:rsid w:val="00B001A4"/>
    <w:rsid w:val="00B06290"/>
    <w:rsid w:val="00B1607E"/>
    <w:rsid w:val="00B16425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87FDB"/>
    <w:rsid w:val="00B95620"/>
    <w:rsid w:val="00BA2BA8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BF7EC1"/>
    <w:rsid w:val="00C14E97"/>
    <w:rsid w:val="00C31E55"/>
    <w:rsid w:val="00C33E15"/>
    <w:rsid w:val="00C506CA"/>
    <w:rsid w:val="00C569BC"/>
    <w:rsid w:val="00C56A7D"/>
    <w:rsid w:val="00C63B36"/>
    <w:rsid w:val="00C75101"/>
    <w:rsid w:val="00C819B0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2A00"/>
    <w:rsid w:val="00D0651E"/>
    <w:rsid w:val="00D10E15"/>
    <w:rsid w:val="00D21E6A"/>
    <w:rsid w:val="00D222A2"/>
    <w:rsid w:val="00D23F5A"/>
    <w:rsid w:val="00D24132"/>
    <w:rsid w:val="00D25AF1"/>
    <w:rsid w:val="00D323D4"/>
    <w:rsid w:val="00D34417"/>
    <w:rsid w:val="00D34727"/>
    <w:rsid w:val="00D34EE4"/>
    <w:rsid w:val="00D66118"/>
    <w:rsid w:val="00D74B9B"/>
    <w:rsid w:val="00D762FE"/>
    <w:rsid w:val="00D82136"/>
    <w:rsid w:val="00D83546"/>
    <w:rsid w:val="00DC6A5F"/>
    <w:rsid w:val="00DE468E"/>
    <w:rsid w:val="00DE4A0B"/>
    <w:rsid w:val="00E04B72"/>
    <w:rsid w:val="00E0513F"/>
    <w:rsid w:val="00E14478"/>
    <w:rsid w:val="00E32ED6"/>
    <w:rsid w:val="00E405DB"/>
    <w:rsid w:val="00E45338"/>
    <w:rsid w:val="00E5305A"/>
    <w:rsid w:val="00E557BE"/>
    <w:rsid w:val="00E5702D"/>
    <w:rsid w:val="00E62929"/>
    <w:rsid w:val="00E76201"/>
    <w:rsid w:val="00E854E3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031A7"/>
    <w:rsid w:val="00F15E9C"/>
    <w:rsid w:val="00F1603C"/>
    <w:rsid w:val="00F17F2F"/>
    <w:rsid w:val="00F2371B"/>
    <w:rsid w:val="00F2590A"/>
    <w:rsid w:val="00F27697"/>
    <w:rsid w:val="00F52064"/>
    <w:rsid w:val="00F5386E"/>
    <w:rsid w:val="00F53C1B"/>
    <w:rsid w:val="00F54980"/>
    <w:rsid w:val="00F60D7C"/>
    <w:rsid w:val="00F857DA"/>
    <w:rsid w:val="00F97455"/>
    <w:rsid w:val="00FB0B78"/>
    <w:rsid w:val="00FB1CB1"/>
    <w:rsid w:val="00FB4524"/>
    <w:rsid w:val="00FC4A7E"/>
    <w:rsid w:val="00FD168A"/>
    <w:rsid w:val="00FD1BD0"/>
    <w:rsid w:val="00FD1D83"/>
    <w:rsid w:val="00FD2CE6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15D41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E17C3-F8ED-47A6-BF8F-488AA5B61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188</TotalTime>
  <Pages>15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EZEN202</cp:lastModifiedBy>
  <cp:revision>106</cp:revision>
  <dcterms:created xsi:type="dcterms:W3CDTF">2022-07-07T12:40:00Z</dcterms:created>
  <dcterms:modified xsi:type="dcterms:W3CDTF">2023-10-23T04:25:00Z</dcterms:modified>
</cp:coreProperties>
</file>